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10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21"/>
        <w:gridCol w:w="504"/>
        <w:gridCol w:w="6618"/>
      </w:tblGrid>
      <w:tr w:rsidR="006D409C" w:rsidTr="00F56513">
        <w:trPr>
          <w:trHeight w:val="1080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:rsidR="006D409C" w:rsidRDefault="0061577A" w:rsidP="006D409C">
            <w:pPr>
              <w:tabs>
                <w:tab w:val="left" w:pos="990"/>
              </w:tabs>
              <w:jc w:val="center"/>
            </w:pPr>
            <w:bookmarkStart w:id="0" w:name="_GoBack"/>
            <w:bookmarkEnd w:id="0"/>
            <w:r>
              <w:rPr>
                <w:noProof/>
                <w:lang w:eastAsia="en-US"/>
              </w:rPr>
              <w:drawing>
                <wp:anchor distT="0" distB="0" distL="114300" distR="114300" simplePos="0" relativeHeight="251658240" behindDoc="0" locked="0" layoutInCell="1" allowOverlap="1" wp14:anchorId="1D475E7B" wp14:editId="5600690D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-2383155</wp:posOffset>
                  </wp:positionV>
                  <wp:extent cx="1628775" cy="1994535"/>
                  <wp:effectExtent l="19050" t="0" r="28575" b="59626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hamim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99453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6D409C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049110328"/>
              <w:placeholder>
                <w:docPart w:val="D0B555670732477DAA1CDE32DC304DC1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pPr>
                  <w:pStyle w:val="Heading1"/>
                </w:pPr>
                <w:r w:rsidRPr="00036450">
                  <w:t>EDUCATION</w:t>
                </w:r>
              </w:p>
            </w:sdtContent>
          </w:sdt>
        </w:tc>
      </w:tr>
      <w:tr w:rsidR="006D409C" w:rsidTr="00F56513">
        <w:trPr>
          <w:trHeight w:val="3024"/>
        </w:trPr>
        <w:tc>
          <w:tcPr>
            <w:tcW w:w="4421" w:type="dxa"/>
            <w:vMerge/>
            <w:tcMar>
              <w:left w:w="360" w:type="dxa"/>
            </w:tcMar>
            <w:vAlign w:val="bottom"/>
          </w:tcPr>
          <w:p w:rsidR="006D409C" w:rsidRDefault="006D409C" w:rsidP="00776643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:rsidR="006D409C" w:rsidRDefault="006D409C" w:rsidP="00776643">
            <w:pPr>
              <w:tabs>
                <w:tab w:val="left" w:pos="990"/>
              </w:tabs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 wp14:anchorId="5AC81D50" wp14:editId="4A196E5D">
                      <wp:extent cx="227812" cy="311173"/>
                      <wp:effectExtent l="0" t="3810" r="0" b="0"/>
                      <wp:docPr id="3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D409C" w:rsidRPr="00AF4EA4" w:rsidRDefault="006D409C" w:rsidP="006D409C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AC81D50" id="Right Triangle 3" o:spid="_x0000_s1026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H5OiwQAANU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6D409C" w:rsidRPr="00AF4EA4" w:rsidRDefault="006D409C" w:rsidP="006D409C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</w:tcPr>
          <w:p w:rsidR="005231F4" w:rsidRDefault="005231F4" w:rsidP="00776643">
            <w:r>
              <w:t>Diploma in Computer Science &amp; Technology (Current 6</w:t>
            </w:r>
            <w:r w:rsidRPr="005231F4">
              <w:rPr>
                <w:vertAlign w:val="superscript"/>
              </w:rPr>
              <w:t>th</w:t>
            </w:r>
            <w:r>
              <w:t xml:space="preserve"> Semester)</w:t>
            </w:r>
          </w:p>
          <w:p w:rsidR="006D409C" w:rsidRPr="005231F4" w:rsidRDefault="005231F4" w:rsidP="00776643">
            <w:pPr>
              <w:rPr>
                <w:b/>
              </w:rPr>
            </w:pPr>
            <w:r>
              <w:rPr>
                <w:b/>
              </w:rPr>
              <w:t>[</w:t>
            </w:r>
            <w:r>
              <w:t>IMB Polytechnic Institute</w:t>
            </w:r>
            <w:r>
              <w:rPr>
                <w:b/>
              </w:rPr>
              <w:t>]</w:t>
            </w:r>
          </w:p>
          <w:p w:rsidR="006D409C" w:rsidRPr="00036450" w:rsidRDefault="005231F4" w:rsidP="00776643">
            <w:pPr>
              <w:pStyle w:val="Date"/>
            </w:pPr>
            <w:r>
              <w:t>[2022</w:t>
            </w:r>
            <w:r w:rsidR="006D409C" w:rsidRPr="00036450">
              <w:t xml:space="preserve"> </w:t>
            </w:r>
            <w:r>
              <w:t>–</w:t>
            </w:r>
            <w:r w:rsidR="006D409C" w:rsidRPr="00036450">
              <w:t xml:space="preserve"> </w:t>
            </w:r>
            <w:r>
              <w:t>2026] (Expected Completion)</w:t>
            </w:r>
          </w:p>
          <w:p w:rsidR="006D409C" w:rsidRPr="005231F4" w:rsidRDefault="005231F4" w:rsidP="00776643">
            <w:pPr>
              <w:rPr>
                <w:b/>
              </w:rPr>
            </w:pPr>
            <w:r>
              <w:rPr>
                <w:b/>
                <w:bCs/>
              </w:rPr>
              <w:t>Highlights:</w:t>
            </w:r>
            <w:r>
              <w:t xml:space="preserve"> Currently focusing on core concepts of Programming, Basic Networking, and Software Applications… </w:t>
            </w:r>
          </w:p>
          <w:p w:rsidR="006D409C" w:rsidRDefault="006D409C" w:rsidP="00776643"/>
          <w:p w:rsidR="006D409C" w:rsidRPr="00036450" w:rsidRDefault="005231F4" w:rsidP="00776643">
            <w:pPr>
              <w:rPr>
                <w:b/>
              </w:rPr>
            </w:pPr>
            <w:r w:rsidRPr="005231F4">
              <w:rPr>
                <w:b/>
              </w:rPr>
              <w:t>[</w:t>
            </w:r>
            <w:r>
              <w:t>Mirpur Adarsha Bidyatan</w:t>
            </w:r>
            <w:r w:rsidRPr="005231F4">
              <w:rPr>
                <w:b/>
              </w:rPr>
              <w:t>]</w:t>
            </w:r>
          </w:p>
          <w:p w:rsidR="006D409C" w:rsidRDefault="005231F4" w:rsidP="00776643">
            <w:pPr>
              <w:pStyle w:val="Date"/>
            </w:pPr>
            <w:r>
              <w:t>[2020</w:t>
            </w:r>
            <w:r w:rsidR="006D409C" w:rsidRPr="00036450">
              <w:t xml:space="preserve"> </w:t>
            </w:r>
            <w:r>
              <w:t>]–</w:t>
            </w:r>
            <w:r w:rsidR="006D409C" w:rsidRPr="00036450">
              <w:t xml:space="preserve"> </w:t>
            </w:r>
            <w:r>
              <w:t>[2022]</w:t>
            </w:r>
          </w:p>
          <w:p w:rsidR="005231F4" w:rsidRPr="005231F4" w:rsidRDefault="005231F4" w:rsidP="005231F4">
            <w:r>
              <w:t>Group - H</w:t>
            </w:r>
            <w:r w:rsidRPr="005231F4">
              <w:t>umanities</w:t>
            </w:r>
          </w:p>
          <w:p w:rsidR="006D409C" w:rsidRDefault="005231F4" w:rsidP="005231F4">
            <w:r>
              <w:t>GPA – 3.67</w:t>
            </w:r>
          </w:p>
        </w:tc>
      </w:tr>
      <w:tr w:rsidR="006D409C" w:rsidTr="00F56513">
        <w:trPr>
          <w:trHeight w:val="1080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:rsidR="006D409C" w:rsidRPr="005D47DE" w:rsidRDefault="009253DC" w:rsidP="005D47DE">
            <w:pPr>
              <w:pStyle w:val="Title"/>
            </w:pPr>
            <w:r>
              <w:t>shamim islam</w:t>
            </w:r>
          </w:p>
          <w:p w:rsidR="006D409C" w:rsidRPr="0061577A" w:rsidRDefault="006D409C" w:rsidP="0061577A">
            <w:pPr>
              <w:pStyle w:val="Subtitle"/>
              <w:jc w:val="left"/>
              <w:rPr>
                <w:vertAlign w:val="subscript"/>
              </w:rPr>
            </w:pPr>
          </w:p>
          <w:sdt>
            <w:sdtPr>
              <w:rPr>
                <w:rFonts w:ascii="Bodoni MT" w:hAnsi="Bodoni MT"/>
              </w:rPr>
              <w:id w:val="-1448076370"/>
              <w:placeholder>
                <w:docPart w:val="FE3B96C0D2D943CB8FEE1FA95E71AB5D"/>
              </w:placeholder>
              <w:temporary/>
              <w:showingPlcHdr/>
              <w15:appearance w15:val="hidden"/>
            </w:sdtPr>
            <w:sdtEndPr/>
            <w:sdtContent>
              <w:p w:rsidR="006D409C" w:rsidRPr="0061577A" w:rsidRDefault="006D409C" w:rsidP="005D47DE">
                <w:pPr>
                  <w:pStyle w:val="Heading2"/>
                  <w:rPr>
                    <w:rFonts w:ascii="Bodoni MT" w:hAnsi="Bodoni MT"/>
                  </w:rPr>
                </w:pPr>
                <w:r w:rsidRPr="0061577A">
                  <w:rPr>
                    <w:rFonts w:ascii="Bodoni MT" w:hAnsi="Bodoni MT"/>
                  </w:rPr>
                  <w:t>Profile</w:t>
                </w:r>
              </w:p>
            </w:sdtContent>
          </w:sdt>
          <w:p w:rsidR="006D409C" w:rsidRDefault="00F56E48" w:rsidP="00A75FCE">
            <w:pPr>
              <w:pStyle w:val="ProfileText"/>
            </w:pPr>
            <w:r w:rsidRPr="00F56E48">
              <w:t>A highly motivated and versatile Diploma student in Computer Science &amp; Technology, eager to leverage foundational IT knowledge combined with practical skills in Data Entry, Adobe Illustrator, and basic Electrical work. Seeking a challenging full-time or part-time role, especially in an international environment, to contribute strong problem-solving abilities and a commitment to continuous learning</w:t>
            </w:r>
          </w:p>
          <w:p w:rsidR="006D409C" w:rsidRDefault="006D409C" w:rsidP="005D47DE"/>
          <w:sdt>
            <w:sdtPr>
              <w:id w:val="-1954003311"/>
              <w:placeholder>
                <w:docPart w:val="AD5B66149ABB4D6A8C8D93D6218F9D9D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5D47DE">
                <w:pPr>
                  <w:pStyle w:val="Heading2"/>
                </w:pPr>
                <w:r w:rsidRPr="005D47DE">
                  <w:rPr>
                    <w:rStyle w:val="Heading2Char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D13FF0A4F50A4852BF516B1A1E4E8742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A75FCE">
                <w:pPr>
                  <w:pStyle w:val="ContactDetails"/>
                </w:pPr>
                <w:r w:rsidRPr="004D3011">
                  <w:t>PHONE:</w:t>
                </w:r>
              </w:p>
            </w:sdtContent>
          </w:sdt>
          <w:p w:rsidR="006D409C" w:rsidRDefault="00F56E48" w:rsidP="00A75FCE">
            <w:pPr>
              <w:pStyle w:val="ContactDetails"/>
            </w:pPr>
            <w:r>
              <w:t>+8801580314623</w:t>
            </w:r>
          </w:p>
          <w:p w:rsidR="00F56E48" w:rsidRDefault="00F56E48" w:rsidP="00F56E48">
            <w:pPr>
              <w:pStyle w:val="ContactDetails"/>
            </w:pPr>
            <w:r>
              <w:t>+8801570214623</w:t>
            </w:r>
          </w:p>
          <w:p w:rsidR="00F56E48" w:rsidRDefault="00F56E48" w:rsidP="00A75FCE">
            <w:pPr>
              <w:pStyle w:val="ContactDetails"/>
            </w:pPr>
          </w:p>
          <w:p w:rsidR="006D409C" w:rsidRPr="004D3011" w:rsidRDefault="006D409C" w:rsidP="00A75FCE">
            <w:pPr>
              <w:pStyle w:val="ContactDetails"/>
            </w:pPr>
          </w:p>
          <w:p w:rsidR="006D409C" w:rsidRDefault="00F56E48" w:rsidP="00A75FCE">
            <w:pPr>
              <w:pStyle w:val="ContactDetails"/>
            </w:pPr>
            <w:r>
              <w:t>LINKEDIN</w:t>
            </w:r>
          </w:p>
          <w:p w:rsidR="006D409C" w:rsidRDefault="00F56E48" w:rsidP="00A75FCE">
            <w:pPr>
              <w:pStyle w:val="ContactDetails"/>
            </w:pPr>
            <w:r w:rsidRPr="00F56E48">
              <w:t>http://www.linkedin.com/in/shamim-islam-850524342</w:t>
            </w:r>
          </w:p>
          <w:p w:rsidR="006D409C" w:rsidRDefault="006D409C" w:rsidP="005D47DE"/>
          <w:sdt>
            <w:sdtPr>
              <w:id w:val="-240260293"/>
              <w:placeholder>
                <w:docPart w:val="742A36C5F55C4294A32AEDE53F4B554B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A75FCE">
                <w:pPr>
                  <w:pStyle w:val="ContactDetails"/>
                </w:pPr>
                <w:r w:rsidRPr="004D3011">
                  <w:t>EMAIL:</w:t>
                </w:r>
              </w:p>
            </w:sdtContent>
          </w:sdt>
          <w:p w:rsidR="006D409C" w:rsidRDefault="00F56E48" w:rsidP="005D47DE">
            <w:r>
              <w:rPr>
                <w:rFonts w:ascii="Roboto" w:hAnsi="Roboto"/>
                <w:color w:val="1F1F1F"/>
                <w:sz w:val="21"/>
                <w:szCs w:val="21"/>
                <w:shd w:val="clear" w:color="auto" w:fill="E9EEF6"/>
              </w:rPr>
              <w:t>shamimislam322560@gmail.com</w:t>
            </w: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001553383"/>
              <w:placeholder>
                <w:docPart w:val="E4BACF94DE544752917A92C0A0B9DE97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pPr>
                  <w:pStyle w:val="Heading1"/>
                  <w:rPr>
                    <w:b/>
                  </w:rPr>
                </w:pPr>
                <w:r w:rsidRPr="00036450">
                  <w:t>WORK EXPERIENCE</w:t>
                </w:r>
              </w:p>
            </w:sdtContent>
          </w:sdt>
        </w:tc>
      </w:tr>
      <w:tr w:rsidR="006D409C" w:rsidTr="00F56513">
        <w:trPr>
          <w:trHeight w:val="5688"/>
        </w:trPr>
        <w:tc>
          <w:tcPr>
            <w:tcW w:w="4421" w:type="dxa"/>
            <w:vMerge/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:rsidR="006D409C" w:rsidRDefault="009A7064" w:rsidP="00776643">
            <w:pPr>
              <w:tabs>
                <w:tab w:val="left" w:pos="990"/>
              </w:tabs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ABB9A1" wp14:editId="72FD3924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2051050</wp:posOffset>
                      </wp:positionV>
                      <wp:extent cx="227330" cy="311150"/>
                      <wp:effectExtent l="0" t="3810" r="0" b="0"/>
                      <wp:wrapNone/>
                      <wp:docPr id="6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330" cy="311150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ABB9A1" id="_x0000_s1027" style="position:absolute;margin-left:3pt;margin-top:161.5pt;width:17.9pt;height:24.5pt;rotation: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0,311150;0,333;227330,0;1590,311150" o:connectangles="0,0,0,0" textboxrect="0,0,346895,347348"/>
                      <v:textbox>
                        <w:txbxContent>
                          <w:p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860A3E" wp14:editId="6C43E994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1390015</wp:posOffset>
                      </wp:positionV>
                      <wp:extent cx="4518025" cy="695325"/>
                      <wp:effectExtent l="0" t="0" r="0" b="952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8025" cy="695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B0756D" id="Rectangle 10" o:spid="_x0000_s1026" style="position:absolute;margin-left:.45pt;margin-top:109.45pt;width:355.75pt;height:5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" fillcolor="#31521b [1605]" stroked="f" strokeweight="1pt"/>
                  </w:pict>
                </mc:Fallback>
              </mc:AlternateContent>
            </w:r>
            <w:r w:rsidR="0042430E"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 wp14:anchorId="0464B2C1" wp14:editId="262A3D74">
                      <wp:extent cx="227812" cy="311173"/>
                      <wp:effectExtent l="0" t="3810" r="0" b="0"/>
                      <wp:docPr id="17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2430E" w:rsidRPr="00AF4EA4" w:rsidRDefault="0042430E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464B2C1" id="_x0000_s1028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gwxjgQAAN0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42430E" w:rsidRPr="00AF4EA4" w:rsidRDefault="0042430E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</w:tcPr>
          <w:p w:rsidR="006D409C" w:rsidRDefault="00040983" w:rsidP="00776643">
            <w:pPr>
              <w:rPr>
                <w:bCs/>
              </w:rPr>
            </w:pPr>
            <w:r w:rsidRPr="00040983">
              <w:rPr>
                <w:b/>
              </w:rPr>
              <w:t>[</w:t>
            </w:r>
            <w:r w:rsidR="006D409C">
              <w:rPr>
                <w:b/>
              </w:rPr>
              <w:t xml:space="preserve"> </w:t>
            </w:r>
            <w:r w:rsidR="0042430E">
              <w:rPr>
                <w:b/>
              </w:rPr>
              <w:t>RISE FASHION ]</w:t>
            </w:r>
            <w:r w:rsidR="006D409C" w:rsidRPr="00040983">
              <w:rPr>
                <w:b/>
              </w:rPr>
              <w:t xml:space="preserve"> </w:t>
            </w:r>
            <w:r w:rsidR="0042430E">
              <w:rPr>
                <w:b/>
              </w:rPr>
              <w:t>[</w:t>
            </w:r>
            <w:r w:rsidR="0042430E">
              <w:t>Computer Front Desk Officer</w:t>
            </w:r>
            <w:r w:rsidR="0042430E">
              <w:rPr>
                <w:b/>
              </w:rPr>
              <w:t>]</w:t>
            </w:r>
          </w:p>
          <w:p w:rsidR="006D409C" w:rsidRPr="00036450" w:rsidRDefault="00040983" w:rsidP="00776643">
            <w:r>
              <w:t>[2022</w:t>
            </w:r>
            <w:r w:rsidR="006D409C" w:rsidRPr="00036450">
              <w:t>–</w:t>
            </w:r>
            <w:r>
              <w:t>2023]</w:t>
            </w:r>
          </w:p>
          <w:p w:rsidR="006D409C" w:rsidRDefault="0042430E" w:rsidP="00776643">
            <w:r>
              <w:t>* Managed daily administrative tasks at the front desk using MS Word and MS Excel. * Utilized MS Excel skills for data management and basic reporting needs. * Assisted in creating and editing basic promotional graphics using graphics software. * Maintained effective communication between customers and internal teams.</w:t>
            </w:r>
            <w:r w:rsidR="006D409C" w:rsidRPr="00036450">
              <w:t xml:space="preserve"> </w:t>
            </w:r>
          </w:p>
          <w:p w:rsidR="006D409C" w:rsidRDefault="006D409C" w:rsidP="00776643"/>
          <w:p w:rsidR="006D409C" w:rsidRDefault="009A7064" w:rsidP="0042430E">
            <w:r>
              <w:rPr>
                <w:b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D844C7B" wp14:editId="1776CD26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745490</wp:posOffset>
                      </wp:positionV>
                      <wp:extent cx="4152900" cy="114300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52900" cy="1143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PlainTable4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95"/>
                                    <w:gridCol w:w="4437"/>
                                  </w:tblGrid>
                                  <w:tr w:rsidR="009A7064" w:rsidTr="0061577A">
                                    <w:trPr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795" w:type="dxa"/>
                                      </w:tcPr>
                                      <w:p w:rsidR="009A7064" w:rsidRPr="0061577A" w:rsidRDefault="009A7064">
                                        <w:pPr>
                                          <w:rPr>
                                            <w:b w:val="0"/>
                                          </w:rPr>
                                        </w:pPr>
                                        <w:r w:rsidRPr="0061577A">
                                          <w:rPr>
                                            <w:b w:val="0"/>
                                          </w:rPr>
                                          <w:t>Language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437" w:type="dxa"/>
                                      </w:tcPr>
                                      <w:p w:rsidR="009A7064" w:rsidRDefault="009A7064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</w:pPr>
                                        <w:r>
                                          <w:t>Proficiency Level</w:t>
                                        </w:r>
                                      </w:p>
                                    </w:tc>
                                  </w:tr>
                                  <w:tr w:rsidR="009A7064" w:rsidTr="0061577A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795" w:type="dxa"/>
                                      </w:tcPr>
                                      <w:p w:rsidR="009A7064" w:rsidRPr="0061577A" w:rsidRDefault="009A7064">
                                        <w:pPr>
                                          <w:rPr>
                                            <w:b w:val="0"/>
                                          </w:rPr>
                                        </w:pPr>
                                        <w:r w:rsidRPr="0061577A">
                                          <w:rPr>
                                            <w:b w:val="0"/>
                                          </w:rPr>
                                          <w:t>Bengali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437" w:type="dxa"/>
                                      </w:tcPr>
                                      <w:p w:rsidR="009A7064" w:rsidRDefault="0061577A">
                                        <w:p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/w:pPr>
                                        <w:r>
                                          <w:t>Native (Fluent)</w:t>
                                        </w:r>
                                      </w:p>
                                    </w:tc>
                                  </w:tr>
                                  <w:tr w:rsidR="009A7064" w:rsidTr="0061577A"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795" w:type="dxa"/>
                                      </w:tcPr>
                                      <w:p w:rsidR="009A7064" w:rsidRPr="0061577A" w:rsidRDefault="009A7064">
                                        <w:pPr>
                                          <w:rPr>
                                            <w:b w:val="0"/>
                                          </w:rPr>
                                        </w:pPr>
                                        <w:r w:rsidRPr="0061577A">
                                          <w:rPr>
                                            <w:b w:val="0"/>
                                          </w:rPr>
                                          <w:t>English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437" w:type="dxa"/>
                                      </w:tcPr>
                                      <w:p w:rsidR="009A7064" w:rsidRDefault="0061577A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/w:pPr>
                                        <w:r>
                                          <w:t>Proficient (Writing, Speaking, Comprehension</w:t>
                                        </w:r>
                                      </w:p>
                                    </w:tc>
                                  </w:tr>
                                  <w:tr w:rsidR="009A7064" w:rsidTr="0061577A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795" w:type="dxa"/>
                                      </w:tcPr>
                                      <w:p w:rsidR="009A7064" w:rsidRPr="0061577A" w:rsidRDefault="009A7064">
                                        <w:pPr>
                                          <w:rPr>
                                            <w:b w:val="0"/>
                                          </w:rPr>
                                        </w:pPr>
                                        <w:r w:rsidRPr="0061577A">
                                          <w:rPr>
                                            <w:b w:val="0"/>
                                            <w:bCs w:val="0"/>
                                          </w:rPr>
                                          <w:t>Hindi/Urdu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437" w:type="dxa"/>
                                      </w:tcPr>
                                      <w:p w:rsidR="009A7064" w:rsidRDefault="0061577A">
                                        <w:p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/w:pPr>
                                        <w:r>
                                          <w:t>Conversational Fluency</w:t>
                                        </w:r>
                                      </w:p>
                                    </w:tc>
                                  </w:tr>
                                  <w:tr w:rsidR="009A7064" w:rsidTr="0061577A">
                                    <w:trPr>
                                      <w:trHeight w:val="50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795" w:type="dxa"/>
                                      </w:tcPr>
                                      <w:p w:rsidR="009A7064" w:rsidRPr="0061577A" w:rsidRDefault="009A7064">
                                        <w:pPr>
                                          <w:rPr>
                                            <w:b w:val="0"/>
                                          </w:rPr>
                                        </w:pPr>
                                        <w:r w:rsidRPr="0061577A">
                                          <w:rPr>
                                            <w:b w:val="0"/>
                                            <w:bCs w:val="0"/>
                                          </w:rPr>
                                          <w:t>Japanese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437" w:type="dxa"/>
                                      </w:tcPr>
                                      <w:p w:rsidR="009A7064" w:rsidRDefault="0061577A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/w:pPr>
                                        <w:r>
                                          <w:t>Beginner (Currently Learning)</w:t>
                                        </w:r>
                                      </w:p>
                                    </w:tc>
                                  </w:tr>
                                </w:tbl>
                                <w:p w:rsidR="009A7064" w:rsidRDefault="009A706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D844C7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9" type="#_x0000_t202" style="position:absolute;margin-left:1.5pt;margin-top:58.7pt;width:327pt;height:9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" filled="f" stroked="f" strokeweight=".5pt">
                      <v:textbox>
                        <w:txbxContent>
                          <w:tbl>
                            <w:tblPr>
                              <w:tblStyle w:val="PlainTable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95"/>
                              <w:gridCol w:w="4437"/>
                            </w:tblGrid>
                            <w:tr w:rsidR="009A7064" w:rsidTr="0061577A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95" w:type="dxa"/>
                                </w:tcPr>
                                <w:p w:rsidR="009A7064" w:rsidRPr="0061577A" w:rsidRDefault="009A7064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61577A">
                                    <w:rPr>
                                      <w:b w:val="0"/>
                                    </w:rPr>
                                    <w:t>Language</w:t>
                                  </w:r>
                                </w:p>
                              </w:tc>
                              <w:tc>
                                <w:tcPr>
                                  <w:tcW w:w="4437" w:type="dxa"/>
                                </w:tcPr>
                                <w:p w:rsidR="009A7064" w:rsidRDefault="009A7064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Proficiency Level</w:t>
                                  </w:r>
                                </w:p>
                              </w:tc>
                            </w:tr>
                            <w:tr w:rsidR="009A7064" w:rsidTr="0061577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95" w:type="dxa"/>
                                </w:tcPr>
                                <w:p w:rsidR="009A7064" w:rsidRPr="0061577A" w:rsidRDefault="009A7064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61577A">
                                    <w:rPr>
                                      <w:b w:val="0"/>
                                    </w:rPr>
                                    <w:t>Bengali</w:t>
                                  </w:r>
                                </w:p>
                              </w:tc>
                              <w:tc>
                                <w:tcPr>
                                  <w:tcW w:w="4437" w:type="dxa"/>
                                </w:tcPr>
                                <w:p w:rsidR="009A7064" w:rsidRDefault="0061577A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t>Native (Fluent)</w:t>
                                  </w:r>
                                </w:p>
                              </w:tc>
                            </w:tr>
                            <w:tr w:rsidR="009A7064" w:rsidTr="0061577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95" w:type="dxa"/>
                                </w:tcPr>
                                <w:p w:rsidR="009A7064" w:rsidRPr="0061577A" w:rsidRDefault="009A7064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61577A">
                                    <w:rPr>
                                      <w:b w:val="0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4437" w:type="dxa"/>
                                </w:tcPr>
                                <w:p w:rsidR="009A7064" w:rsidRDefault="0061577A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Proficient (Writing, Speaking, Comprehension</w:t>
                                  </w:r>
                                </w:p>
                              </w:tc>
                            </w:tr>
                            <w:tr w:rsidR="009A7064" w:rsidTr="0061577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95" w:type="dxa"/>
                                </w:tcPr>
                                <w:p w:rsidR="009A7064" w:rsidRPr="0061577A" w:rsidRDefault="009A7064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61577A">
                                    <w:rPr>
                                      <w:b w:val="0"/>
                                      <w:bCs w:val="0"/>
                                    </w:rPr>
                                    <w:t>Hindi/Urdu</w:t>
                                  </w:r>
                                </w:p>
                              </w:tc>
                              <w:tc>
                                <w:tcPr>
                                  <w:tcW w:w="4437" w:type="dxa"/>
                                </w:tcPr>
                                <w:p w:rsidR="009A7064" w:rsidRDefault="0061577A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t>Conversational Fluency</w:t>
                                  </w:r>
                                </w:p>
                              </w:tc>
                            </w:tr>
                            <w:tr w:rsidR="009A7064" w:rsidTr="0061577A">
                              <w:trPr>
                                <w:trHeight w:val="5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95" w:type="dxa"/>
                                </w:tcPr>
                                <w:p w:rsidR="009A7064" w:rsidRPr="0061577A" w:rsidRDefault="009A7064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61577A">
                                    <w:rPr>
                                      <w:b w:val="0"/>
                                      <w:bCs w:val="0"/>
                                    </w:rPr>
                                    <w:t>Japanese</w:t>
                                  </w:r>
                                </w:p>
                              </w:tc>
                              <w:tc>
                                <w:tcPr>
                                  <w:tcW w:w="4437" w:type="dxa"/>
                                </w:tcPr>
                                <w:p w:rsidR="009A7064" w:rsidRDefault="0061577A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Beginner (Currently Learning)</w:t>
                                  </w:r>
                                </w:p>
                              </w:tc>
                            </w:tr>
                          </w:tbl>
                          <w:p w:rsidR="009A7064" w:rsidRDefault="009A7064"/>
                        </w:txbxContent>
                      </v:textbox>
                    </v:shape>
                  </w:pict>
                </mc:Fallback>
              </mc:AlternateContent>
            </w:r>
            <w:r w:rsidR="0042430E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A8E2B4" wp14:editId="410DDA33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29210</wp:posOffset>
                      </wp:positionV>
                      <wp:extent cx="3810635" cy="385445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635" cy="3854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2430E" w:rsidRPr="009A7064" w:rsidRDefault="0042430E">
                                  <w:pPr>
                                    <w:rPr>
                                      <w:rFonts w:asciiTheme="majorHAnsi" w:hAnsiTheme="majorHAnsi"/>
                                      <w:b/>
                                      <w:color w:val="FFFFFF" w:themeColor="background1"/>
                                      <w:sz w:val="48"/>
                                    </w:rPr>
                                  </w:pPr>
                                  <w:r w:rsidRPr="009A7064">
                                    <w:rPr>
                                      <w:rFonts w:asciiTheme="majorHAnsi" w:hAnsiTheme="majorHAnsi"/>
                                      <w:b/>
                                      <w:color w:val="FFFFFF" w:themeColor="background1"/>
                                      <w:sz w:val="48"/>
                                    </w:rPr>
                                    <w:t>LANGUAGE PROFICIENCY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A8E2B4" id="Text Box 11" o:spid="_x0000_s1030" type="#_x0000_t202" style="position:absolute;margin-left:-4.25pt;margin-top:2.3pt;width:300.05pt;height:3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" filled="f" stroked="f" strokeweight=".5pt">
                      <v:textbox>
                        <w:txbxContent>
                          <w:p w:rsidR="0042430E" w:rsidRPr="009A7064" w:rsidRDefault="0042430E">
                            <w:pPr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 w:rsidRPr="009A7064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48"/>
                              </w:rPr>
                              <w:t>LANGUAGE PROFICIENCY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D409C" w:rsidTr="00F56513">
        <w:trPr>
          <w:trHeight w:val="1080"/>
        </w:trPr>
        <w:tc>
          <w:tcPr>
            <w:tcW w:w="4421" w:type="dxa"/>
            <w:vMerge/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669594239"/>
              <w:placeholder>
                <w:docPart w:val="C57321C0C5484375AB8BB274E4D7AD49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pPr>
                  <w:pStyle w:val="Heading1"/>
                  <w:rPr>
                    <w:b/>
                  </w:rPr>
                </w:pPr>
                <w:r w:rsidRPr="00776643">
                  <w:rPr>
                    <w:rStyle w:val="Heading2Char"/>
                    <w:b w:val="0"/>
                    <w:bCs w:val="0"/>
                    <w:caps/>
                    <w:sz w:val="48"/>
                    <w:szCs w:val="32"/>
                  </w:rPr>
                  <w:t>SKILLS</w:t>
                </w:r>
              </w:p>
            </w:sdtContent>
          </w:sdt>
        </w:tc>
      </w:tr>
      <w:tr w:rsidR="006D409C" w:rsidTr="00F56513">
        <w:trPr>
          <w:trHeight w:val="2160"/>
        </w:trPr>
        <w:tc>
          <w:tcPr>
            <w:tcW w:w="4421" w:type="dxa"/>
            <w:vMerge/>
            <w:tcBorders>
              <w:bottom w:val="nil"/>
            </w:tcBorders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 wp14:anchorId="4B78A2F4" wp14:editId="6E104EF8">
                      <wp:extent cx="227812" cy="311173"/>
                      <wp:effectExtent l="0" t="3810" r="0" b="0"/>
                      <wp:docPr id="5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B78A2F4" id="_x0000_s1031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zd9jQQAANw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  <w:tcBorders>
              <w:bottom w:val="nil"/>
            </w:tcBorders>
            <w:vAlign w:val="bottom"/>
          </w:tcPr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25"/>
              <w:gridCol w:w="4853"/>
            </w:tblGrid>
            <w:tr w:rsidR="00040983" w:rsidTr="0004098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5" w:type="dxa"/>
                </w:tcPr>
                <w:p w:rsidR="00040983" w:rsidRDefault="00040983" w:rsidP="00776643">
                  <w:pPr>
                    <w:rPr>
                      <w:b w:val="0"/>
                    </w:rPr>
                  </w:pPr>
                  <w:r>
                    <w:t>Category</w:t>
                  </w:r>
                </w:p>
              </w:tc>
              <w:tc>
                <w:tcPr>
                  <w:tcW w:w="4853" w:type="dxa"/>
                </w:tcPr>
                <w:p w:rsidR="00040983" w:rsidRDefault="00040983" w:rsidP="007766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</w:rPr>
                  </w:pPr>
                  <w:r>
                    <w:t>Specific Skills</w:t>
                  </w:r>
                </w:p>
              </w:tc>
            </w:tr>
            <w:tr w:rsidR="00040983" w:rsidTr="0004098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5" w:type="dxa"/>
                </w:tcPr>
                <w:p w:rsidR="00040983" w:rsidRPr="00040983" w:rsidRDefault="00040983" w:rsidP="00776643">
                  <w:pPr>
                    <w:rPr>
                      <w:b w:val="0"/>
                      <w:sz w:val="16"/>
                    </w:rPr>
                  </w:pPr>
                  <w:r w:rsidRPr="00040983">
                    <w:rPr>
                      <w:b w:val="0"/>
                      <w:sz w:val="16"/>
                    </w:rPr>
                    <w:t>IT &amp; Software</w:t>
                  </w:r>
                </w:p>
              </w:tc>
              <w:tc>
                <w:tcPr>
                  <w:tcW w:w="4853" w:type="dxa"/>
                </w:tcPr>
                <w:p w:rsidR="00040983" w:rsidRPr="00040983" w:rsidRDefault="00040983" w:rsidP="007766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sz w:val="16"/>
                    </w:rPr>
                  </w:pPr>
                  <w:r w:rsidRPr="00040983">
                    <w:rPr>
                      <w:sz w:val="16"/>
                    </w:rPr>
                    <w:t>Data Entry (Fast &amp; Accurate), Microsoft Office Suite (Word, Excel, PowerPoint), Basic Programming Logic (as per Diploma curriculum).</w:t>
                  </w:r>
                </w:p>
              </w:tc>
            </w:tr>
            <w:tr w:rsidR="00040983" w:rsidTr="0004098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5" w:type="dxa"/>
                </w:tcPr>
                <w:p w:rsidR="00040983" w:rsidRPr="00040983" w:rsidRDefault="00040983" w:rsidP="00776643">
                  <w:pPr>
                    <w:rPr>
                      <w:b w:val="0"/>
                      <w:sz w:val="16"/>
                    </w:rPr>
                  </w:pPr>
                  <w:r w:rsidRPr="00040983">
                    <w:rPr>
                      <w:b w:val="0"/>
                      <w:sz w:val="16"/>
                    </w:rPr>
                    <w:t>Graphic Design</w:t>
                  </w:r>
                </w:p>
              </w:tc>
              <w:tc>
                <w:tcPr>
                  <w:tcW w:w="4853" w:type="dxa"/>
                </w:tcPr>
                <w:p w:rsidR="00040983" w:rsidRPr="00040983" w:rsidRDefault="00040983" w:rsidP="007766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sz w:val="16"/>
                    </w:rPr>
                  </w:pPr>
                  <w:r w:rsidRPr="00040983">
                    <w:rPr>
                      <w:sz w:val="16"/>
                    </w:rPr>
                    <w:t>Adobe Illustrator: Proficient in vector graphics, basic logo design, and print material preparation.</w:t>
                  </w:r>
                </w:p>
              </w:tc>
            </w:tr>
            <w:tr w:rsidR="00040983" w:rsidTr="0004098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5" w:type="dxa"/>
                </w:tcPr>
                <w:p w:rsidR="00040983" w:rsidRPr="00040983" w:rsidRDefault="00040983" w:rsidP="00776643">
                  <w:pPr>
                    <w:rPr>
                      <w:b w:val="0"/>
                      <w:sz w:val="16"/>
                    </w:rPr>
                  </w:pPr>
                  <w:r w:rsidRPr="00040983">
                    <w:rPr>
                      <w:b w:val="0"/>
                      <w:sz w:val="16"/>
                    </w:rPr>
                    <w:t>Technical</w:t>
                  </w:r>
                </w:p>
              </w:tc>
              <w:tc>
                <w:tcPr>
                  <w:tcW w:w="4853" w:type="dxa"/>
                </w:tcPr>
                <w:p w:rsidR="00040983" w:rsidRPr="00040983" w:rsidRDefault="00040983" w:rsidP="007766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sz w:val="16"/>
                    </w:rPr>
                  </w:pPr>
                  <w:r w:rsidRPr="00040983">
                    <w:rPr>
                      <w:sz w:val="16"/>
                    </w:rPr>
                    <w:t>Basic knowledge and practical experience in Electrical Wiring and Installation.</w:t>
                  </w:r>
                </w:p>
              </w:tc>
            </w:tr>
            <w:tr w:rsidR="00040983" w:rsidTr="0004098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5" w:type="dxa"/>
                </w:tcPr>
                <w:p w:rsidR="00040983" w:rsidRPr="00040983" w:rsidRDefault="00040983" w:rsidP="00776643">
                  <w:pPr>
                    <w:rPr>
                      <w:b w:val="0"/>
                      <w:sz w:val="16"/>
                    </w:rPr>
                  </w:pPr>
                  <w:r w:rsidRPr="00040983">
                    <w:rPr>
                      <w:b w:val="0"/>
                      <w:sz w:val="16"/>
                    </w:rPr>
                    <w:t>Other</w:t>
                  </w:r>
                </w:p>
              </w:tc>
              <w:tc>
                <w:tcPr>
                  <w:tcW w:w="4853" w:type="dxa"/>
                </w:tcPr>
                <w:p w:rsidR="00040983" w:rsidRPr="00040983" w:rsidRDefault="00040983" w:rsidP="007766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sz w:val="16"/>
                    </w:rPr>
                  </w:pPr>
                  <w:r w:rsidRPr="00040983">
                    <w:rPr>
                      <w:sz w:val="16"/>
                    </w:rPr>
                    <w:t>Driving proficiency, Time Management, Strong Work Ethic, Quick Learner.</w:t>
                  </w:r>
                </w:p>
              </w:tc>
            </w:tr>
          </w:tbl>
          <w:p w:rsidR="006D409C" w:rsidRDefault="006D409C" w:rsidP="00776643">
            <w:pPr>
              <w:rPr>
                <w:b/>
              </w:rPr>
            </w:pPr>
          </w:p>
        </w:tc>
      </w:tr>
    </w:tbl>
    <w:p w:rsidR="00153B84" w:rsidRDefault="00153B84" w:rsidP="005D47DE"/>
    <w:sectPr w:rsidR="00153B84" w:rsidSect="00F56513">
      <w:headerReference w:type="default" r:id="rId11"/>
      <w:pgSz w:w="12240" w:h="15840"/>
      <w:pgMar w:top="360" w:right="360" w:bottom="360" w:left="36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5956" w:rsidRDefault="002B5956" w:rsidP="00C51CF5">
      <w:r>
        <w:separator/>
      </w:r>
    </w:p>
  </w:endnote>
  <w:endnote w:type="continuationSeparator" w:id="0">
    <w:p w:rsidR="002B5956" w:rsidRDefault="002B5956" w:rsidP="00C5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MS Gothic"/>
    <w:charset w:val="80"/>
    <w:family w:val="modern"/>
    <w:pitch w:val="fixed"/>
    <w:sig w:usb0="00000000" w:usb1="6AC7FDFB" w:usb2="00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5956" w:rsidRDefault="002B5956" w:rsidP="00C51CF5">
      <w:r>
        <w:separator/>
      </w:r>
    </w:p>
  </w:footnote>
  <w:footnote w:type="continuationSeparator" w:id="0">
    <w:p w:rsidR="002B5956" w:rsidRDefault="002B5956" w:rsidP="00C51C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CF5" w:rsidRDefault="00F56513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align>center</wp:align>
              </wp:positionV>
              <wp:extent cx="3005070" cy="9467090"/>
              <wp:effectExtent l="0" t="0" r="0" b="3175"/>
              <wp:wrapNone/>
              <wp:docPr id="4" name="Manual Inpu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5070" cy="9467090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40500</wp14:pctWidth>
              </wp14:sizeRelH>
              <wp14:sizeRelV relativeFrom="page">
                <wp14:pctHeight>94100</wp14:pctHeight>
              </wp14:sizeRelV>
            </wp:anchor>
          </w:drawing>
        </mc:Choice>
        <mc:Fallback>
          <w:pict>
            <v:shapetype w14:anchorId="2BE8F8A7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Manual Input 4" o:spid="_x0000_s1026" type="#_x0000_t118" style="position:absolute;margin-left:18pt;margin-top:0;width:236.6pt;height:745.45pt;z-index:-251657216;visibility:visible;mso-wrap-style:square;mso-width-percent:405;mso-height-percent:941;mso-wrap-distance-left:9pt;mso-wrap-distance-top:0;mso-wrap-distance-right:9pt;mso-wrap-distance-bottom:0;mso-position-horizontal:absolute;mso-position-horizontal-relative:page;mso-position-vertical:center;mso-position-vertical-relative:page;mso-width-percent:405;mso-height-percent:941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" fillcolor="#eaf4d7 [660]" stroked="f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4AC02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13A2330"/>
    <w:multiLevelType w:val="hybridMultilevel"/>
    <w:tmpl w:val="40683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F42F2F"/>
    <w:multiLevelType w:val="hybridMultilevel"/>
    <w:tmpl w:val="C69CE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9621F4"/>
    <w:multiLevelType w:val="hybridMultilevel"/>
    <w:tmpl w:val="8FCE4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removePersonalInformation/>
  <w:removeDateAndTim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3DC"/>
    <w:rsid w:val="00040983"/>
    <w:rsid w:val="000521EF"/>
    <w:rsid w:val="000A545F"/>
    <w:rsid w:val="000F3BEA"/>
    <w:rsid w:val="0010314C"/>
    <w:rsid w:val="00153B84"/>
    <w:rsid w:val="00196AAB"/>
    <w:rsid w:val="001A4D1A"/>
    <w:rsid w:val="001B0B3D"/>
    <w:rsid w:val="002B5956"/>
    <w:rsid w:val="003B0DB8"/>
    <w:rsid w:val="0042430E"/>
    <w:rsid w:val="00431999"/>
    <w:rsid w:val="00443E2D"/>
    <w:rsid w:val="005231F4"/>
    <w:rsid w:val="00572086"/>
    <w:rsid w:val="00597871"/>
    <w:rsid w:val="005D47DE"/>
    <w:rsid w:val="005F364E"/>
    <w:rsid w:val="0061577A"/>
    <w:rsid w:val="0062123A"/>
    <w:rsid w:val="00635EF0"/>
    <w:rsid w:val="00646E75"/>
    <w:rsid w:val="00663587"/>
    <w:rsid w:val="006D409C"/>
    <w:rsid w:val="00776643"/>
    <w:rsid w:val="00797579"/>
    <w:rsid w:val="007D0F5B"/>
    <w:rsid w:val="0081708E"/>
    <w:rsid w:val="00882E29"/>
    <w:rsid w:val="008F290E"/>
    <w:rsid w:val="009253DC"/>
    <w:rsid w:val="00942045"/>
    <w:rsid w:val="00964B9F"/>
    <w:rsid w:val="00996CC9"/>
    <w:rsid w:val="009A7064"/>
    <w:rsid w:val="009F215D"/>
    <w:rsid w:val="00A73BCA"/>
    <w:rsid w:val="00A75FCE"/>
    <w:rsid w:val="00AC5509"/>
    <w:rsid w:val="00AF4EA4"/>
    <w:rsid w:val="00B0669D"/>
    <w:rsid w:val="00B90CEF"/>
    <w:rsid w:val="00B95D4D"/>
    <w:rsid w:val="00C51CF5"/>
    <w:rsid w:val="00C93D20"/>
    <w:rsid w:val="00CA407F"/>
    <w:rsid w:val="00D00A30"/>
    <w:rsid w:val="00D8438A"/>
    <w:rsid w:val="00DC71AE"/>
    <w:rsid w:val="00E215F0"/>
    <w:rsid w:val="00E55D74"/>
    <w:rsid w:val="00E774C3"/>
    <w:rsid w:val="00E8541C"/>
    <w:rsid w:val="00F56513"/>
    <w:rsid w:val="00F56E48"/>
    <w:rsid w:val="00FC5CD1"/>
    <w:rsid w:val="00FD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086"/>
    <w:pPr>
      <w:ind w:right="36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11"/>
    <w:semiHidden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semiHidden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B84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Date">
    <w:name w:val="Date"/>
    <w:basedOn w:val="Normal"/>
    <w:next w:val="Normal"/>
    <w:link w:val="DateChar"/>
    <w:uiPriority w:val="99"/>
    <w:rsid w:val="00C51CF5"/>
    <w:rPr>
      <w:sz w:val="18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C51CF5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AC5509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Heading1Char">
    <w:name w:val="Heading 1 Char"/>
    <w:basedOn w:val="DefaultParagraphFont"/>
    <w:link w:val="Heading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paragraph" w:customStyle="1" w:styleId="ProfileText">
    <w:name w:val="Profile Text"/>
    <w:basedOn w:val="Normal"/>
    <w:qFormat/>
    <w:rsid w:val="00443E2D"/>
  </w:style>
  <w:style w:type="paragraph" w:customStyle="1" w:styleId="ContactDetails">
    <w:name w:val="Contact Details"/>
    <w:basedOn w:val="Normal"/>
    <w:qFormat/>
    <w:rsid w:val="00443E2D"/>
  </w:style>
  <w:style w:type="character" w:styleId="Strong">
    <w:name w:val="Strong"/>
    <w:basedOn w:val="DefaultParagraphFont"/>
    <w:uiPriority w:val="22"/>
    <w:qFormat/>
    <w:rsid w:val="00E215F0"/>
    <w:rPr>
      <w:b/>
      <w:bCs/>
    </w:rPr>
  </w:style>
  <w:style w:type="table" w:styleId="TableGrid">
    <w:name w:val="Table Grid"/>
    <w:basedOn w:val="TableNormal"/>
    <w:uiPriority w:val="39"/>
    <w:rsid w:val="000409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4">
    <w:name w:val="Plain Table 4"/>
    <w:basedOn w:val="TableNormal"/>
    <w:uiPriority w:val="44"/>
    <w:rsid w:val="0004098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098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40983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6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mi\AppData\Roaming\Microsoft\Templates\Cubis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0B555670732477DAA1CDE32DC304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BCC55-E55D-456B-8EF0-63530BD629C0}"/>
      </w:docPartPr>
      <w:docPartBody>
        <w:p w:rsidR="004E1DE2" w:rsidRDefault="00B736EE">
          <w:pPr>
            <w:pStyle w:val="D0B555670732477DAA1CDE32DC304DC1"/>
          </w:pPr>
          <w:r w:rsidRPr="00036450">
            <w:t>EDUCATION</w:t>
          </w:r>
        </w:p>
      </w:docPartBody>
    </w:docPart>
    <w:docPart>
      <w:docPartPr>
        <w:name w:val="FE3B96C0D2D943CB8FEE1FA95E71A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4BF6B-AE67-422D-8445-79E8405790B3}"/>
      </w:docPartPr>
      <w:docPartBody>
        <w:p w:rsidR="004E1DE2" w:rsidRDefault="00B736EE">
          <w:pPr>
            <w:pStyle w:val="FE3B96C0D2D943CB8FEE1FA95E71AB5D"/>
          </w:pPr>
          <w:r w:rsidRPr="005D47DE">
            <w:t>Profile</w:t>
          </w:r>
        </w:p>
      </w:docPartBody>
    </w:docPart>
    <w:docPart>
      <w:docPartPr>
        <w:name w:val="AD5B66149ABB4D6A8C8D93D6218F9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E88AF-A603-4B67-838B-4AF76FC227C6}"/>
      </w:docPartPr>
      <w:docPartBody>
        <w:p w:rsidR="004E1DE2" w:rsidRDefault="00B736EE">
          <w:pPr>
            <w:pStyle w:val="AD5B66149ABB4D6A8C8D93D6218F9D9D"/>
          </w:pPr>
          <w:r w:rsidRPr="005D47DE">
            <w:rPr>
              <w:rStyle w:val="Heading2Char"/>
            </w:rPr>
            <w:t>CONTACT</w:t>
          </w:r>
        </w:p>
      </w:docPartBody>
    </w:docPart>
    <w:docPart>
      <w:docPartPr>
        <w:name w:val="D13FF0A4F50A4852BF516B1A1E4E8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2D52A-CD92-4153-92A3-7C486CFD50F1}"/>
      </w:docPartPr>
      <w:docPartBody>
        <w:p w:rsidR="004E1DE2" w:rsidRDefault="00B736EE">
          <w:pPr>
            <w:pStyle w:val="D13FF0A4F50A4852BF516B1A1E4E8742"/>
          </w:pPr>
          <w:r w:rsidRPr="004D3011">
            <w:t>PHONE:</w:t>
          </w:r>
        </w:p>
      </w:docPartBody>
    </w:docPart>
    <w:docPart>
      <w:docPartPr>
        <w:name w:val="742A36C5F55C4294A32AEDE53F4B5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39481-C53B-4B11-A4C6-0FC8AC4AFB52}"/>
      </w:docPartPr>
      <w:docPartBody>
        <w:p w:rsidR="004E1DE2" w:rsidRDefault="00B736EE">
          <w:pPr>
            <w:pStyle w:val="742A36C5F55C4294A32AEDE53F4B554B"/>
          </w:pPr>
          <w:r w:rsidRPr="004D3011">
            <w:t>EMAIL:</w:t>
          </w:r>
        </w:p>
      </w:docPartBody>
    </w:docPart>
    <w:docPart>
      <w:docPartPr>
        <w:name w:val="E4BACF94DE544752917A92C0A0B9DE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37E2B3-39E9-4A04-A40E-727900D8ACF8}"/>
      </w:docPartPr>
      <w:docPartBody>
        <w:p w:rsidR="004E1DE2" w:rsidRDefault="00B736EE">
          <w:pPr>
            <w:pStyle w:val="E4BACF94DE544752917A92C0A0B9DE97"/>
          </w:pPr>
          <w:r w:rsidRPr="00036450">
            <w:t>WORK EXPERIENCE</w:t>
          </w:r>
        </w:p>
      </w:docPartBody>
    </w:docPart>
    <w:docPart>
      <w:docPartPr>
        <w:name w:val="C57321C0C5484375AB8BB274E4D7A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E3C65-BEBA-48E0-A359-6506FC3939CB}"/>
      </w:docPartPr>
      <w:docPartBody>
        <w:p w:rsidR="004E1DE2" w:rsidRDefault="00B736EE">
          <w:pPr>
            <w:pStyle w:val="C57321C0C5484375AB8BB274E4D7AD49"/>
          </w:pPr>
          <w:r w:rsidRPr="00776643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MS Gothic"/>
    <w:charset w:val="80"/>
    <w:family w:val="modern"/>
    <w:pitch w:val="fixed"/>
    <w:sig w:usb0="00000000" w:usb1="6AC7FDFB" w:usb2="00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6EE"/>
    <w:rsid w:val="00431098"/>
    <w:rsid w:val="004E1DE2"/>
    <w:rsid w:val="00B7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5B9BD5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B555670732477DAA1CDE32DC304DC1">
    <w:name w:val="D0B555670732477DAA1CDE32DC304DC1"/>
  </w:style>
  <w:style w:type="paragraph" w:customStyle="1" w:styleId="C70C6BF4052047E4BA91BD3DCA5CB3C1">
    <w:name w:val="C70C6BF4052047E4BA91BD3DCA5CB3C1"/>
  </w:style>
  <w:style w:type="paragraph" w:customStyle="1" w:styleId="4ADA17C861124EE080EB99A8E1685388">
    <w:name w:val="4ADA17C861124EE080EB99A8E1685388"/>
  </w:style>
  <w:style w:type="paragraph" w:customStyle="1" w:styleId="9BAD7F032CCE41B48039E0C0F974417F">
    <w:name w:val="9BAD7F032CCE41B48039E0C0F974417F"/>
  </w:style>
  <w:style w:type="paragraph" w:customStyle="1" w:styleId="4EC03814901E40F5A5F88B7E2BA90672">
    <w:name w:val="4EC03814901E40F5A5F88B7E2BA90672"/>
  </w:style>
  <w:style w:type="paragraph" w:customStyle="1" w:styleId="AC4D957A566E40A090E86A3689428F50">
    <w:name w:val="AC4D957A566E40A090E86A3689428F50"/>
  </w:style>
  <w:style w:type="paragraph" w:customStyle="1" w:styleId="8E6F56B2397E414EBD230EF9E065A2E1">
    <w:name w:val="8E6F56B2397E414EBD230EF9E065A2E1"/>
  </w:style>
  <w:style w:type="paragraph" w:customStyle="1" w:styleId="B0B24813A17E420492EE3539ABB308E4">
    <w:name w:val="B0B24813A17E420492EE3539ABB308E4"/>
  </w:style>
  <w:style w:type="paragraph" w:customStyle="1" w:styleId="A4342A5BFD104EC0B0DC42AE7B5C3D4E">
    <w:name w:val="A4342A5BFD104EC0B0DC42AE7B5C3D4E"/>
  </w:style>
  <w:style w:type="paragraph" w:customStyle="1" w:styleId="A240EECB32FD44F4821D4088A09CA414">
    <w:name w:val="A240EECB32FD44F4821D4088A09CA414"/>
  </w:style>
  <w:style w:type="paragraph" w:customStyle="1" w:styleId="FE3B96C0D2D943CB8FEE1FA95E71AB5D">
    <w:name w:val="FE3B96C0D2D943CB8FEE1FA95E71AB5D"/>
  </w:style>
  <w:style w:type="paragraph" w:customStyle="1" w:styleId="ED4D8C2FF4EB4FA29F5039492DD1989C">
    <w:name w:val="ED4D8C2FF4EB4FA29F5039492DD1989C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eastAsia="ja-JP"/>
    </w:rPr>
  </w:style>
  <w:style w:type="paragraph" w:customStyle="1" w:styleId="AD5B66149ABB4D6A8C8D93D6218F9D9D">
    <w:name w:val="AD5B66149ABB4D6A8C8D93D6218F9D9D"/>
  </w:style>
  <w:style w:type="paragraph" w:customStyle="1" w:styleId="D13FF0A4F50A4852BF516B1A1E4E8742">
    <w:name w:val="D13FF0A4F50A4852BF516B1A1E4E8742"/>
  </w:style>
  <w:style w:type="paragraph" w:customStyle="1" w:styleId="F3B6D7B14CD54043A59D4D1EBF18C760">
    <w:name w:val="F3B6D7B14CD54043A59D4D1EBF18C760"/>
  </w:style>
  <w:style w:type="paragraph" w:customStyle="1" w:styleId="D01EDDE246F546288385FBD5E676D568">
    <w:name w:val="D01EDDE246F546288385FBD5E676D568"/>
  </w:style>
  <w:style w:type="paragraph" w:customStyle="1" w:styleId="E27579D120694811AB9B121A5A34FF99">
    <w:name w:val="E27579D120694811AB9B121A5A34FF99"/>
  </w:style>
  <w:style w:type="paragraph" w:customStyle="1" w:styleId="742A36C5F55C4294A32AEDE53F4B554B">
    <w:name w:val="742A36C5F55C4294A32AEDE53F4B554B"/>
  </w:style>
  <w:style w:type="character" w:styleId="Hyperlink">
    <w:name w:val="Hyperlink"/>
    <w:basedOn w:val="DefaultParagraphFont"/>
    <w:uiPriority w:val="99"/>
    <w:unhideWhenUsed/>
    <w:rPr>
      <w:color w:val="ED7D31" w:themeColor="accent2"/>
      <w:u w:val="single"/>
    </w:rPr>
  </w:style>
  <w:style w:type="paragraph" w:customStyle="1" w:styleId="7834D364034C476582F82E5895615F01">
    <w:name w:val="7834D364034C476582F82E5895615F01"/>
  </w:style>
  <w:style w:type="paragraph" w:customStyle="1" w:styleId="E4BACF94DE544752917A92C0A0B9DE97">
    <w:name w:val="E4BACF94DE544752917A92C0A0B9DE97"/>
  </w:style>
  <w:style w:type="paragraph" w:customStyle="1" w:styleId="7B87AE73433F4941A158D9226C728CA8">
    <w:name w:val="7B87AE73433F4941A158D9226C728CA8"/>
  </w:style>
  <w:style w:type="paragraph" w:customStyle="1" w:styleId="DCBE13DB53BD4FFF8E21506910685EB2">
    <w:name w:val="DCBE13DB53BD4FFF8E21506910685EB2"/>
  </w:style>
  <w:style w:type="paragraph" w:customStyle="1" w:styleId="681B254FA66A4103AB5F3CF63521CCAB">
    <w:name w:val="681B254FA66A4103AB5F3CF63521CCAB"/>
  </w:style>
  <w:style w:type="paragraph" w:customStyle="1" w:styleId="C27A760BEF8D40E6A6A42C135674F464">
    <w:name w:val="C27A760BEF8D40E6A6A42C135674F464"/>
  </w:style>
  <w:style w:type="paragraph" w:customStyle="1" w:styleId="A0286A4B87DE44C39DF8DA5A59BD1754">
    <w:name w:val="A0286A4B87DE44C39DF8DA5A59BD1754"/>
  </w:style>
  <w:style w:type="paragraph" w:customStyle="1" w:styleId="492BE6276EDA4D52A4C300BD3768CF7D">
    <w:name w:val="492BE6276EDA4D52A4C300BD3768CF7D"/>
  </w:style>
  <w:style w:type="paragraph" w:customStyle="1" w:styleId="C84D043C200F4614B00C65F6BC5A6536">
    <w:name w:val="C84D043C200F4614B00C65F6BC5A6536"/>
  </w:style>
  <w:style w:type="paragraph" w:customStyle="1" w:styleId="94037FED72774312B4F4CCFAED7586E5">
    <w:name w:val="94037FED72774312B4F4CCFAED7586E5"/>
  </w:style>
  <w:style w:type="paragraph" w:customStyle="1" w:styleId="327FE377A12A45E5A5C46C443F3CF8C1">
    <w:name w:val="327FE377A12A45E5A5C46C443F3CF8C1"/>
  </w:style>
  <w:style w:type="paragraph" w:customStyle="1" w:styleId="F60233EF159B4BEC9FDE7D8C01C8FA9C">
    <w:name w:val="F60233EF159B4BEC9FDE7D8C01C8FA9C"/>
  </w:style>
  <w:style w:type="paragraph" w:customStyle="1" w:styleId="3ED18F3DB2E4423493DEE2A80E2AABB7">
    <w:name w:val="3ED18F3DB2E4423493DEE2A80E2AABB7"/>
  </w:style>
  <w:style w:type="paragraph" w:customStyle="1" w:styleId="BA2757F7185447A5AF5E2C0D39296B37">
    <w:name w:val="BA2757F7185447A5AF5E2C0D39296B37"/>
  </w:style>
  <w:style w:type="paragraph" w:customStyle="1" w:styleId="ED5A4B704D99494889F72CA1EFA71138">
    <w:name w:val="ED5A4B704D99494889F72CA1EFA71138"/>
  </w:style>
  <w:style w:type="paragraph" w:customStyle="1" w:styleId="069032A9C73E4B17A66429EC9127AE49">
    <w:name w:val="069032A9C73E4B17A66429EC9127AE49"/>
  </w:style>
  <w:style w:type="paragraph" w:customStyle="1" w:styleId="9F3C68BF577C427AAF30A957500DA095">
    <w:name w:val="9F3C68BF577C427AAF30A957500DA095"/>
  </w:style>
  <w:style w:type="paragraph" w:customStyle="1" w:styleId="AB84AC2DED7541D3A79A2F52D70D7B6A">
    <w:name w:val="AB84AC2DED7541D3A79A2F52D70D7B6A"/>
  </w:style>
  <w:style w:type="paragraph" w:customStyle="1" w:styleId="A569578BEC184AC7B7BF7836ABF06971">
    <w:name w:val="A569578BEC184AC7B7BF7836ABF06971"/>
  </w:style>
  <w:style w:type="paragraph" w:customStyle="1" w:styleId="0339E936DBD949F88A4877AADDAFB18F">
    <w:name w:val="0339E936DBD949F88A4877AADDAFB18F"/>
  </w:style>
  <w:style w:type="paragraph" w:customStyle="1" w:styleId="1E53D7E645924002AA26FF72047EDB30">
    <w:name w:val="1E53D7E645924002AA26FF72047EDB30"/>
  </w:style>
  <w:style w:type="paragraph" w:customStyle="1" w:styleId="398EF81333A749759CED0BBF2D6A2330">
    <w:name w:val="398EF81333A749759CED0BBF2D6A2330"/>
  </w:style>
  <w:style w:type="paragraph" w:customStyle="1" w:styleId="C57321C0C5484375AB8BB274E4D7AD49">
    <w:name w:val="C57321C0C5484375AB8BB274E4D7A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2" ma:contentTypeDescription="Create a new document." ma:contentTypeScope="" ma:versionID="cf6cf056b5324d160236e2ac13572175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308e4927137fd5e63b6be1bd7725299e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CAF49CD-81BB-4ED9-A718-D98C8A5DA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60C0CD-0EA2-490A-B7DE-ACED37094F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27A47F-0417-412B-B449-2856C38608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Cubist resume.dotx</Template>
  <TotalTime>0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2025-10-22T14:38:00Z</dcterms:created>
  <dcterms:modified xsi:type="dcterms:W3CDTF">2025-10-22T16:38:00Z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